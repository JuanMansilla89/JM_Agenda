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416441539"/>
        <w:docPartObj>
          <w:docPartGallery w:val="Cover Pages"/>
          <w:docPartUnique/>
        </w:docPartObj>
      </w:sdtPr>
      <w:sdtEndPr>
        <w:rPr>
          <w:b/>
          <w:caps/>
          <w:lang w:val="pt-BR"/>
        </w:rPr>
      </w:sdtEndPr>
      <w:sdtContent>
        <w:p w14:paraId="42011A5E" w14:textId="77777777" w:rsidR="00D460A5" w:rsidRDefault="00D460A5" w:rsidP="005549A0"/>
        <w:p w14:paraId="3F5D6117" w14:textId="77777777" w:rsidR="00D460A5" w:rsidRDefault="00D460A5" w:rsidP="005549A0"/>
        <w:p w14:paraId="7C627A21" w14:textId="77777777" w:rsidR="00D460A5" w:rsidRDefault="00D460A5" w:rsidP="007A1AE7">
          <w:pPr>
            <w:pStyle w:val="TituloCaratula"/>
          </w:pPr>
          <w:r>
            <w:rPr>
              <w:noProof/>
            </w:rPr>
            <w:drawing>
              <wp:anchor distT="0" distB="0" distL="114300" distR="114300" simplePos="0" relativeHeight="251657216" behindDoc="1" locked="0" layoutInCell="1" allowOverlap="1" wp14:anchorId="32128F1B" wp14:editId="0D08DBDF">
                <wp:simplePos x="0" y="0"/>
                <wp:positionH relativeFrom="margin">
                  <wp:align>center</wp:align>
                </wp:positionH>
                <wp:positionV relativeFrom="page">
                  <wp:posOffset>5287010</wp:posOffset>
                </wp:positionV>
                <wp:extent cx="7642860" cy="5392420"/>
                <wp:effectExtent l="0" t="0" r="0" b="0"/>
                <wp:wrapNone/>
                <wp:docPr id="418454488" name="Picture 22" descr="Calle de noche con luces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4122523" name="Imagen 5" descr="Calle de noche con luces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42860" cy="539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fldSimple w:instr=" TITLE  \* Upper  \* MERGEFORMAT ">
            <w:r w:rsidR="00A75C9B" w:rsidRPr="00A75C9B">
              <w:t>TITULO AS TITULO ASTITULO</w:t>
            </w:r>
          </w:fldSimple>
        </w:p>
        <w:p w14:paraId="68F44ED4" w14:textId="77777777" w:rsidR="00D460A5" w:rsidRDefault="00D460A5" w:rsidP="002B6C7E"/>
        <w:p w14:paraId="7F810B2E" w14:textId="77777777" w:rsidR="00D460A5" w:rsidRDefault="00D460A5" w:rsidP="002B6C7E"/>
        <w:p w14:paraId="1496E0B2" w14:textId="77777777" w:rsidR="00D460A5" w:rsidRDefault="00D460A5" w:rsidP="002B6C7E"/>
        <w:p w14:paraId="7B36BF3D" w14:textId="77777777" w:rsidR="00D460A5" w:rsidRDefault="00D460A5" w:rsidP="002B6C7E"/>
        <w:p w14:paraId="7E53784C" w14:textId="77777777" w:rsidR="00D460A5" w:rsidRDefault="00D460A5" w:rsidP="002B6C7E"/>
        <w:p w14:paraId="633B0673" w14:textId="77777777" w:rsidR="00D460A5" w:rsidRPr="00FA064B" w:rsidRDefault="00D460A5" w:rsidP="002B6C7E">
          <w:pPr>
            <w:rPr>
              <w:color w:val="002060"/>
              <w:sz w:val="32"/>
              <w:szCs w:val="32"/>
            </w:rPr>
          </w:pPr>
          <w:r w:rsidRPr="00FA064B">
            <w:rPr>
              <w:noProof/>
              <w:color w:val="002060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7E7C46B" wp14:editId="0166FE83">
                    <wp:simplePos x="0" y="0"/>
                    <wp:positionH relativeFrom="column">
                      <wp:posOffset>-20320</wp:posOffset>
                    </wp:positionH>
                    <wp:positionV relativeFrom="paragraph">
                      <wp:posOffset>285115</wp:posOffset>
                    </wp:positionV>
                    <wp:extent cx="2592000" cy="0"/>
                    <wp:effectExtent l="0" t="19050" r="37465" b="19050"/>
                    <wp:wrapNone/>
                    <wp:docPr id="699197656" name="Straight Connector 69919765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2592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14E6B4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line w14:anchorId="2646795F" id="Straight Connector 699197656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6pt,22.45pt" to="202.5pt,2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" strokecolor="#14e6b4" strokeweight="2.25pt">
                    <v:stroke joinstyle="miter"/>
                  </v:line>
                </w:pict>
              </mc:Fallback>
            </mc:AlternateContent>
          </w:r>
          <w:r>
            <w:rPr>
              <w:color w:val="002060"/>
              <w:sz w:val="32"/>
              <w:szCs w:val="32"/>
            </w:rPr>
            <w:t>Cliente XXXX</w:t>
          </w:r>
        </w:p>
        <w:sdt>
          <w:sdtPr>
            <w:rPr>
              <w:color w:val="002060"/>
              <w:sz w:val="24"/>
              <w:szCs w:val="24"/>
            </w:rPr>
            <w:alias w:val="Fecha de publicación"/>
            <w:tag w:val=""/>
            <w:id w:val="-1118523277"/>
            <w:placeholder>
              <w:docPart w:val="4B3B49870E3EF148B303C4923303ECCE"/>
            </w:placeholder>
            <w:dataBinding w:prefixMappings="xmlns:ns0='http://schemas.microsoft.com/office/2006/coverPageProps' " w:xpath="/ns0:CoverPageProperties[1]/ns0:PublishDate[1]" w:storeItemID="{55AF091B-3C7A-41E3-B477-F2FDAA23CFDA}"/>
            <w:date w:fullDate="2025-11-24T00:00:00Z">
              <w:dateFormat w:val="M/d/yyyy"/>
              <w:lid w:val="en-US"/>
              <w:storeMappedDataAs w:val="dateTime"/>
              <w:calendar w:val="gregorian"/>
            </w:date>
          </w:sdtPr>
          <w:sdtContent>
            <w:p w14:paraId="6A7359F1" w14:textId="77777777" w:rsidR="00D460A5" w:rsidRPr="00981BD4" w:rsidRDefault="00D460A5" w:rsidP="002B6C7E">
              <w:pPr>
                <w:rPr>
                  <w:color w:val="002060"/>
                  <w:sz w:val="24"/>
                  <w:szCs w:val="24"/>
                </w:rPr>
              </w:pPr>
              <w:r w:rsidRPr="0041230E">
                <w:rPr>
                  <w:color w:val="002060"/>
                  <w:sz w:val="24"/>
                  <w:szCs w:val="24"/>
                </w:rPr>
                <w:t>11/24/2025</w:t>
              </w:r>
            </w:p>
          </w:sdtContent>
        </w:sdt>
        <w:p w14:paraId="664E6F87" w14:textId="77777777" w:rsidR="00D460A5" w:rsidRDefault="00D460A5" w:rsidP="003E7212"/>
        <w:p w14:paraId="6A198D58" w14:textId="77777777" w:rsidR="00D460A5" w:rsidRDefault="00D460A5" w:rsidP="003E7212"/>
        <w:p w14:paraId="71505A1C" w14:textId="77777777" w:rsidR="00D460A5" w:rsidRDefault="00D460A5" w:rsidP="003E7212"/>
        <w:p w14:paraId="329DC8A7" w14:textId="77777777" w:rsidR="00D460A5" w:rsidRDefault="00D460A5" w:rsidP="003E7212"/>
        <w:p w14:paraId="6A277878" w14:textId="77777777" w:rsidR="00D460A5" w:rsidRDefault="00D460A5" w:rsidP="003E7212"/>
        <w:p w14:paraId="07459094" w14:textId="77777777" w:rsidR="00D460A5" w:rsidRPr="00896C82" w:rsidRDefault="00D460A5" w:rsidP="003E7212"/>
        <w:p w14:paraId="12C83058" w14:textId="77777777" w:rsidR="00D460A5" w:rsidRPr="00B844B0" w:rsidRDefault="00D460A5" w:rsidP="002B6C7E">
          <w:pPr>
            <w:rPr>
              <w:color w:val="FFFFFF" w:themeColor="background1"/>
              <w:sz w:val="32"/>
              <w:szCs w:val="32"/>
              <w:lang w:val="pt-BR"/>
            </w:rPr>
          </w:pPr>
          <w:r w:rsidRPr="00B844B0">
            <w:rPr>
              <w:color w:val="FFFFFF" w:themeColor="background1"/>
              <w:sz w:val="32"/>
              <w:szCs w:val="32"/>
              <w:lang w:val="pt-BR"/>
            </w:rPr>
            <w:t>Elaborado:</w:t>
          </w:r>
        </w:p>
        <w:sdt>
          <w:sdtPr>
            <w:rPr>
              <w:color w:val="FFFFFF" w:themeColor="background1"/>
              <w:sz w:val="32"/>
              <w:szCs w:val="32"/>
              <w:lang w:val="pt-BR"/>
            </w:rPr>
            <w:alias w:val="Elaborado por:"/>
            <w:tag w:val="Elaborado por:"/>
            <w:id w:val="-257448482"/>
            <w:placeholder>
              <w:docPart w:val="FF1CD01BA8808443934835BFC59BFB4E"/>
            </w:placeholder>
            <w:comboBox>
              <w:listItem w:value="Choose an item."/>
              <w:listItem w:displayText="Fernando Sagastegui" w:value="Fernando Sagastegui"/>
              <w:listItem w:displayText="Juan Mansilla" w:value="Juan Mansilla"/>
            </w:comboBox>
          </w:sdtPr>
          <w:sdtContent>
            <w:p w14:paraId="24F36AC0" w14:textId="77777777" w:rsidR="00D460A5" w:rsidRPr="00B844B0" w:rsidRDefault="00D460A5" w:rsidP="002B6C7E">
              <w:pPr>
                <w:rPr>
                  <w:color w:val="FFFFFF" w:themeColor="background1"/>
                  <w:sz w:val="32"/>
                  <w:szCs w:val="32"/>
                  <w:lang w:val="pt-BR"/>
                </w:rPr>
              </w:pPr>
              <w:r>
                <w:rPr>
                  <w:color w:val="FFFFFF" w:themeColor="background1"/>
                  <w:sz w:val="32"/>
                  <w:szCs w:val="32"/>
                  <w:lang w:val="pt-BR"/>
                </w:rPr>
                <w:t xml:space="preserve">Fernando </w:t>
              </w:r>
              <w:proofErr w:type="spellStart"/>
              <w:r>
                <w:rPr>
                  <w:color w:val="FFFFFF" w:themeColor="background1"/>
                  <w:sz w:val="32"/>
                  <w:szCs w:val="32"/>
                  <w:lang w:val="pt-BR"/>
                </w:rPr>
                <w:t>Sagastegui</w:t>
              </w:r>
              <w:proofErr w:type="spellEnd"/>
            </w:p>
          </w:sdtContent>
        </w:sdt>
        <w:p w14:paraId="295305DE" w14:textId="77777777" w:rsidR="00D460A5" w:rsidRPr="00B844B0" w:rsidRDefault="00D460A5" w:rsidP="002B6C7E">
          <w:pPr>
            <w:rPr>
              <w:color w:val="FFFFFF" w:themeColor="background1"/>
              <w:sz w:val="32"/>
              <w:szCs w:val="32"/>
              <w:lang w:val="pt-BR"/>
            </w:rPr>
          </w:pPr>
          <w:r w:rsidRPr="00B844B0">
            <w:rPr>
              <w:color w:val="FFFFFF" w:themeColor="background1"/>
              <w:sz w:val="32"/>
              <w:szCs w:val="32"/>
              <w:lang w:val="pt-BR"/>
            </w:rPr>
            <w:t>Para:</w:t>
          </w:r>
        </w:p>
        <w:p w14:paraId="7114DF60" w14:textId="77777777" w:rsidR="00D460A5" w:rsidRPr="00B844B0" w:rsidRDefault="00D460A5" w:rsidP="002B6C7E">
          <w:pPr>
            <w:rPr>
              <w:color w:val="FFFFFF" w:themeColor="background1"/>
              <w:sz w:val="32"/>
              <w:szCs w:val="32"/>
              <w:lang w:val="pt-BR"/>
            </w:rPr>
          </w:pPr>
          <w:bookmarkStart w:id="0" w:name="_Hlk199262039"/>
          <w:proofErr w:type="spellStart"/>
          <w:r>
            <w:rPr>
              <w:color w:val="FFFFFF" w:themeColor="background1"/>
              <w:sz w:val="32"/>
              <w:szCs w:val="32"/>
              <w:lang w:val="pt-BR"/>
            </w:rPr>
            <w:t>xxxxxx</w:t>
          </w:r>
          <w:proofErr w:type="spellEnd"/>
        </w:p>
        <w:bookmarkEnd w:id="0"/>
        <w:p w14:paraId="48CA5BE3" w14:textId="77777777" w:rsidR="00D460A5" w:rsidRPr="005B45E0" w:rsidRDefault="00D460A5" w:rsidP="002B6C7E">
          <w:pPr>
            <w:rPr>
              <w:color w:val="FFFFFF" w:themeColor="background1"/>
              <w:sz w:val="32"/>
              <w:szCs w:val="32"/>
            </w:rPr>
          </w:pPr>
          <w:r w:rsidRPr="005B45E0">
            <w:rPr>
              <w:color w:val="FFFFFF" w:themeColor="background1"/>
              <w:sz w:val="32"/>
              <w:szCs w:val="32"/>
            </w:rPr>
            <w:t>Propuesta:</w:t>
          </w:r>
        </w:p>
        <w:p w14:paraId="1633F09B" w14:textId="77777777" w:rsidR="00D460A5" w:rsidRPr="005B45E0" w:rsidRDefault="00D460A5" w:rsidP="002B6C7E">
          <w:pPr>
            <w:rPr>
              <w:color w:val="FFFFFF" w:themeColor="background1"/>
              <w:sz w:val="32"/>
              <w:szCs w:val="32"/>
            </w:rPr>
          </w:pPr>
          <w:proofErr w:type="spellStart"/>
          <w:r>
            <w:rPr>
              <w:color w:val="FFFFFF" w:themeColor="background1"/>
              <w:sz w:val="32"/>
              <w:szCs w:val="32"/>
            </w:rPr>
            <w:t>xxxxxx</w:t>
          </w:r>
          <w:proofErr w:type="spellEnd"/>
        </w:p>
        <w:p w14:paraId="61A21551" w14:textId="77777777" w:rsidR="00D460A5" w:rsidRPr="00D460A5" w:rsidRDefault="00D460A5" w:rsidP="00D460A5">
          <w:r>
            <w:br w:type="page"/>
          </w:r>
        </w:p>
      </w:sdtContent>
    </w:sdt>
    <w:sdt>
      <w:sdtPr>
        <w:rPr>
          <w:rFonts w:eastAsiaTheme="minorHAnsi" w:cstheme="minorBidi"/>
          <w:b w:val="0"/>
          <w:caps w:val="0"/>
          <w:color w:val="auto"/>
          <w:sz w:val="22"/>
          <w:szCs w:val="22"/>
          <w:u w:val="none"/>
          <w:lang w:val="es-PE"/>
          <w14:ligatures w14:val="standardContextual"/>
        </w:rPr>
        <w:id w:val="-905535114"/>
        <w:docPartObj>
          <w:docPartGallery w:val="Table of Contents"/>
          <w:docPartUnique/>
        </w:docPartObj>
      </w:sdtPr>
      <w:sdtEndPr>
        <w:rPr>
          <w:lang w:val="es-ES"/>
        </w:rPr>
      </w:sdtEndPr>
      <w:sdtContent>
        <w:p w14:paraId="2218A84F" w14:textId="77777777" w:rsidR="00150F09" w:rsidRDefault="00150F09" w:rsidP="00D91F0F">
          <w:pPr>
            <w:pStyle w:val="TOCHeading"/>
          </w:pPr>
          <w:r>
            <w:t>íNDICE</w:t>
          </w:r>
        </w:p>
        <w:p w14:paraId="26FD970C" w14:textId="77777777" w:rsidR="00150F09" w:rsidRDefault="00150F09" w:rsidP="00D91F0F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15853695" w:history="1">
            <w:r w:rsidRPr="00C46329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US"/>
              </w:rPr>
              <w:tab/>
            </w:r>
            <w:r w:rsidRPr="00C46329">
              <w:rPr>
                <w:rStyle w:val="Hyperlink"/>
                <w:noProof/>
              </w:rPr>
              <w:t>[Título 1]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_Toc215853695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8719C" w14:textId="77777777" w:rsidR="00150F09" w:rsidRDefault="00150F09" w:rsidP="00D91F0F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</w:rPr>
          </w:pPr>
          <w:hyperlink w:anchor="_Toc215853696" w:history="1">
            <w:r w:rsidRPr="00C46329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US"/>
              </w:rPr>
              <w:tab/>
            </w:r>
            <w:r w:rsidRPr="00C46329">
              <w:rPr>
                <w:rStyle w:val="Hyperlink"/>
                <w:noProof/>
              </w:rPr>
              <w:t>[Título 2]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_Toc215853696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B6E1A" w14:textId="77777777" w:rsidR="00150F09" w:rsidRDefault="00150F09" w:rsidP="00D91F0F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</w:rPr>
          </w:pPr>
          <w:hyperlink w:anchor="_Toc215853697" w:history="1">
            <w:r w:rsidRPr="00C46329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US"/>
              </w:rPr>
              <w:tab/>
            </w:r>
            <w:r w:rsidRPr="00C46329">
              <w:rPr>
                <w:rStyle w:val="Hyperlink"/>
                <w:noProof/>
              </w:rPr>
              <w:t>[Titulo 3]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_Toc215853697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B9BA9" w14:textId="77777777" w:rsidR="00285CE1" w:rsidRDefault="00150F09" w:rsidP="00D91F0F">
          <w:r>
            <w:fldChar w:fldCharType="end"/>
          </w:r>
        </w:p>
      </w:sdtContent>
    </w:sdt>
    <w:p w14:paraId="3E1F6F6C" w14:textId="77777777" w:rsidR="0097178A" w:rsidRDefault="0097178A" w:rsidP="00D91F0F"/>
    <w:p w14:paraId="57025195" w14:textId="77777777" w:rsidR="00D91F0F" w:rsidRDefault="00C81AAF" w:rsidP="00D91F0F">
      <w:r>
        <w:br w:type="page"/>
      </w:r>
    </w:p>
    <w:p w14:paraId="0F00A8AF" w14:textId="77777777" w:rsidR="000D644D" w:rsidRPr="00CE11E5" w:rsidRDefault="00CE11E5" w:rsidP="00D91F0F">
      <w:pPr>
        <w:pStyle w:val="TituloCaratula"/>
      </w:pPr>
      <w:r w:rsidRPr="00CE11E5">
        <w:lastRenderedPageBreak/>
        <w:t>[TÍTULO DEL DOCUMENTO]</w:t>
      </w:r>
    </w:p>
    <w:p w14:paraId="2753F61A" w14:textId="77777777" w:rsidR="00D91F0F" w:rsidRPr="00D91F0F" w:rsidRDefault="00D91F0F" w:rsidP="00D91F0F"/>
    <w:sectPr w:rsidR="00D91F0F" w:rsidRPr="00D91F0F" w:rsidSect="008B0049">
      <w:headerReference w:type="default" r:id="rId10"/>
      <w:footerReference w:type="default" r:id="rId11"/>
      <w:pgSz w:w="11906" w:h="16838"/>
      <w:pgMar w:top="1417" w:right="1701" w:bottom="1417" w:left="1701" w:header="737" w:footer="567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118D4" w14:textId="77777777" w:rsidR="005E3BC9" w:rsidRDefault="005E3BC9" w:rsidP="00D91F0F">
      <w:r>
        <w:separator/>
      </w:r>
    </w:p>
  </w:endnote>
  <w:endnote w:type="continuationSeparator" w:id="0">
    <w:p w14:paraId="000C45D1" w14:textId="77777777" w:rsidR="005E3BC9" w:rsidRDefault="005E3BC9" w:rsidP="00D91F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6151732"/>
      <w:docPartObj>
        <w:docPartGallery w:val="Page Numbers (Bottom of Page)"/>
        <w:docPartUnique/>
      </w:docPartObj>
    </w:sdtPr>
    <w:sdtContent>
      <w:p w14:paraId="10B85FAE" w14:textId="77777777" w:rsidR="00D91F0F" w:rsidRPr="008B0049" w:rsidRDefault="00240A10">
        <w:pPr>
          <w:pStyle w:val="Footer"/>
          <w:jc w:val="right"/>
          <w:rPr>
            <w:lang w:val="en-US"/>
          </w:rPr>
        </w:pPr>
        <w:r>
          <w:rPr>
            <w:noProof/>
            <w:lang w:val="en-US"/>
          </w:rPr>
          <w:drawing>
            <wp:anchor distT="0" distB="0" distL="114300" distR="114300" simplePos="0" relativeHeight="251661312" behindDoc="1" locked="0" layoutInCell="1" allowOverlap="1" wp14:anchorId="3A2C9664" wp14:editId="5B9254B1">
              <wp:simplePos x="0" y="0"/>
              <wp:positionH relativeFrom="rightMargin">
                <wp:align>left</wp:align>
              </wp:positionH>
              <wp:positionV relativeFrom="paragraph">
                <wp:posOffset>-138430</wp:posOffset>
              </wp:positionV>
              <wp:extent cx="305435" cy="305435"/>
              <wp:effectExtent l="0" t="0" r="0" b="0"/>
              <wp:wrapNone/>
              <wp:docPr id="214202026" name="Imagen 1856382748" descr="Imagen que contiene Forma&#10;&#10;Descripción generada automá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07053473" name="Imagen 14" descr="Imagen que contiene Forma&#10;&#10;Descripción generada automáticamente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05435" cy="305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w:r>
        <w:r w:rsidR="00D91F0F">
          <w:fldChar w:fldCharType="begin"/>
        </w:r>
        <w:r w:rsidR="00D91F0F" w:rsidRPr="008B0049">
          <w:rPr>
            <w:lang w:val="en-US"/>
          </w:rPr>
          <w:instrText>PAGE   \* MERGEFORMAT</w:instrText>
        </w:r>
        <w:r w:rsidR="00D91F0F">
          <w:fldChar w:fldCharType="separate"/>
        </w:r>
        <w:r w:rsidR="00D91F0F" w:rsidRPr="008B0049">
          <w:rPr>
            <w:lang w:val="en-US"/>
          </w:rPr>
          <w:t>2</w:t>
        </w:r>
        <w:r w:rsidR="00D91F0F">
          <w:fldChar w:fldCharType="end"/>
        </w:r>
      </w:p>
    </w:sdtContent>
  </w:sdt>
  <w:p w14:paraId="0C3B402D" w14:textId="77777777" w:rsidR="00F773E8" w:rsidRPr="008B0049" w:rsidRDefault="008B0049" w:rsidP="008B0049">
    <w:pPr>
      <w:rPr>
        <w:sz w:val="18"/>
        <w:szCs w:val="18"/>
        <w:lang w:val="en-US"/>
      </w:rPr>
    </w:pPr>
    <w:r w:rsidRPr="0045303C">
      <w:rPr>
        <w:sz w:val="18"/>
        <w:szCs w:val="18"/>
        <w:lang w:val="en-US"/>
      </w:rPr>
      <w:t>Copyright © Astay Systems SAC.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FA64F" w14:textId="77777777" w:rsidR="005E3BC9" w:rsidRDefault="005E3BC9" w:rsidP="00D91F0F">
      <w:r>
        <w:separator/>
      </w:r>
    </w:p>
  </w:footnote>
  <w:footnote w:type="continuationSeparator" w:id="0">
    <w:p w14:paraId="11D2E2D5" w14:textId="77777777" w:rsidR="005E3BC9" w:rsidRDefault="005E3BC9" w:rsidP="00D91F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917D3" w14:textId="77777777" w:rsidR="00F773E8" w:rsidRDefault="00F773E8" w:rsidP="00D91F0F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59FC346" wp14:editId="0D13583B">
          <wp:simplePos x="0" y="0"/>
          <wp:positionH relativeFrom="margin">
            <wp:posOffset>-389670</wp:posOffset>
          </wp:positionH>
          <wp:positionV relativeFrom="paragraph">
            <wp:posOffset>-139959</wp:posOffset>
          </wp:positionV>
          <wp:extent cx="1615411" cy="429208"/>
          <wp:effectExtent l="0" t="0" r="4445" b="9525"/>
          <wp:wrapNone/>
          <wp:docPr id="754731494" name="Imagen 690434623" descr="Imagen que contiene 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6191330" name="Imagen 1326191330" descr="Imagen que contiene 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5902" cy="43465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6CB"/>
    <w:multiLevelType w:val="multilevel"/>
    <w:tmpl w:val="30384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B659B"/>
    <w:multiLevelType w:val="multilevel"/>
    <w:tmpl w:val="4A1E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178CA"/>
    <w:multiLevelType w:val="hybridMultilevel"/>
    <w:tmpl w:val="3BB27F90"/>
    <w:lvl w:ilvl="0" w:tplc="63562E4A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DB74B3"/>
    <w:multiLevelType w:val="multilevel"/>
    <w:tmpl w:val="82BE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A7BDF"/>
    <w:multiLevelType w:val="hybridMultilevel"/>
    <w:tmpl w:val="6324B640"/>
    <w:lvl w:ilvl="0" w:tplc="3E64DAE8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8D5F77"/>
    <w:multiLevelType w:val="multilevel"/>
    <w:tmpl w:val="3F6A51E4"/>
    <w:lvl w:ilvl="0">
      <w:start w:val="1"/>
      <w:numFmt w:val="decimal"/>
      <w:lvlText w:val="%1."/>
      <w:lvlJc w:val="left"/>
      <w:pPr>
        <w:ind w:left="144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44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4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4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44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440" w:firstLine="0"/>
      </w:pPr>
      <w:rPr>
        <w:rFonts w:hint="default"/>
      </w:rPr>
    </w:lvl>
  </w:abstractNum>
  <w:abstractNum w:abstractNumId="6" w15:restartNumberingAfterBreak="0">
    <w:nsid w:val="1D9511C9"/>
    <w:multiLevelType w:val="multilevel"/>
    <w:tmpl w:val="170A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B35DA"/>
    <w:multiLevelType w:val="multilevel"/>
    <w:tmpl w:val="3F6A51E4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20A63774"/>
    <w:multiLevelType w:val="multilevel"/>
    <w:tmpl w:val="3F1E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E016B7"/>
    <w:multiLevelType w:val="hybridMultilevel"/>
    <w:tmpl w:val="483EC0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08118E"/>
    <w:multiLevelType w:val="hybridMultilevel"/>
    <w:tmpl w:val="731A22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F725CE1"/>
    <w:multiLevelType w:val="hybridMultilevel"/>
    <w:tmpl w:val="E654A2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950246"/>
    <w:multiLevelType w:val="hybridMultilevel"/>
    <w:tmpl w:val="A84E68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F56603"/>
    <w:multiLevelType w:val="multilevel"/>
    <w:tmpl w:val="837A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7B325E"/>
    <w:multiLevelType w:val="hybridMultilevel"/>
    <w:tmpl w:val="ED404C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E0462A"/>
    <w:multiLevelType w:val="multilevel"/>
    <w:tmpl w:val="D652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8A3AB2"/>
    <w:multiLevelType w:val="hybridMultilevel"/>
    <w:tmpl w:val="960CB2E6"/>
    <w:lvl w:ilvl="0" w:tplc="D8F48346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B9A18DA"/>
    <w:multiLevelType w:val="hybridMultilevel"/>
    <w:tmpl w:val="57106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CCB4C0B"/>
    <w:multiLevelType w:val="hybridMultilevel"/>
    <w:tmpl w:val="0B9A5BD2"/>
    <w:lvl w:ilvl="0" w:tplc="19B8EC1C">
      <w:start w:val="1"/>
      <w:numFmt w:val="bullet"/>
      <w:lvlText w:val=""/>
      <w:lvlJc w:val="left"/>
      <w:pPr>
        <w:ind w:left="13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19" w15:restartNumberingAfterBreak="0">
    <w:nsid w:val="4DA85FF9"/>
    <w:multiLevelType w:val="multilevel"/>
    <w:tmpl w:val="A69AD4BC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500C1105"/>
    <w:multiLevelType w:val="hybridMultilevel"/>
    <w:tmpl w:val="4DD2C1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1EF794F"/>
    <w:multiLevelType w:val="hybridMultilevel"/>
    <w:tmpl w:val="3640A28C"/>
    <w:lvl w:ilvl="0" w:tplc="19B8EC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33C7B72"/>
    <w:multiLevelType w:val="multilevel"/>
    <w:tmpl w:val="42AE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251808"/>
    <w:multiLevelType w:val="hybridMultilevel"/>
    <w:tmpl w:val="258CB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07012B"/>
    <w:multiLevelType w:val="hybridMultilevel"/>
    <w:tmpl w:val="F5241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F213627"/>
    <w:multiLevelType w:val="multilevel"/>
    <w:tmpl w:val="8544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636C00"/>
    <w:multiLevelType w:val="hybridMultilevel"/>
    <w:tmpl w:val="2696B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1A2A12"/>
    <w:multiLevelType w:val="hybridMultilevel"/>
    <w:tmpl w:val="5E30C5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8596772"/>
    <w:multiLevelType w:val="multilevel"/>
    <w:tmpl w:val="A14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053698"/>
    <w:multiLevelType w:val="multilevel"/>
    <w:tmpl w:val="2146D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840254"/>
    <w:multiLevelType w:val="multilevel"/>
    <w:tmpl w:val="1B864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FD1A63"/>
    <w:multiLevelType w:val="multilevel"/>
    <w:tmpl w:val="0998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B546BE"/>
    <w:multiLevelType w:val="hybridMultilevel"/>
    <w:tmpl w:val="433827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71233CE"/>
    <w:multiLevelType w:val="multilevel"/>
    <w:tmpl w:val="5D922532"/>
    <w:lvl w:ilvl="0">
      <w:start w:val="1"/>
      <w:numFmt w:val="decimal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34" w15:restartNumberingAfterBreak="0">
    <w:nsid w:val="7C6D39A6"/>
    <w:multiLevelType w:val="multilevel"/>
    <w:tmpl w:val="84D6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278215">
    <w:abstractNumId w:val="3"/>
  </w:num>
  <w:num w:numId="2" w16cid:durableId="662665897">
    <w:abstractNumId w:val="29"/>
  </w:num>
  <w:num w:numId="3" w16cid:durableId="235089963">
    <w:abstractNumId w:val="31"/>
  </w:num>
  <w:num w:numId="4" w16cid:durableId="1067610033">
    <w:abstractNumId w:val="6"/>
  </w:num>
  <w:num w:numId="5" w16cid:durableId="593167738">
    <w:abstractNumId w:val="13"/>
  </w:num>
  <w:num w:numId="6" w16cid:durableId="771097735">
    <w:abstractNumId w:val="22"/>
  </w:num>
  <w:num w:numId="7" w16cid:durableId="291328222">
    <w:abstractNumId w:val="25"/>
  </w:num>
  <w:num w:numId="8" w16cid:durableId="521671820">
    <w:abstractNumId w:val="8"/>
  </w:num>
  <w:num w:numId="9" w16cid:durableId="103961161">
    <w:abstractNumId w:val="28"/>
  </w:num>
  <w:num w:numId="10" w16cid:durableId="147719094">
    <w:abstractNumId w:val="0"/>
  </w:num>
  <w:num w:numId="11" w16cid:durableId="309792650">
    <w:abstractNumId w:val="34"/>
  </w:num>
  <w:num w:numId="12" w16cid:durableId="1052920046">
    <w:abstractNumId w:val="15"/>
  </w:num>
  <w:num w:numId="13" w16cid:durableId="1701590939">
    <w:abstractNumId w:val="30"/>
  </w:num>
  <w:num w:numId="14" w16cid:durableId="1360543013">
    <w:abstractNumId w:val="1"/>
  </w:num>
  <w:num w:numId="15" w16cid:durableId="1258059280">
    <w:abstractNumId w:val="4"/>
  </w:num>
  <w:num w:numId="16" w16cid:durableId="1253322542">
    <w:abstractNumId w:val="2"/>
  </w:num>
  <w:num w:numId="17" w16cid:durableId="938953005">
    <w:abstractNumId w:val="33"/>
  </w:num>
  <w:num w:numId="18" w16cid:durableId="2095205579">
    <w:abstractNumId w:val="19"/>
  </w:num>
  <w:num w:numId="19" w16cid:durableId="1824005278">
    <w:abstractNumId w:val="7"/>
  </w:num>
  <w:num w:numId="20" w16cid:durableId="1670792030">
    <w:abstractNumId w:val="5"/>
  </w:num>
  <w:num w:numId="21" w16cid:durableId="864294734">
    <w:abstractNumId w:val="9"/>
  </w:num>
  <w:num w:numId="22" w16cid:durableId="32193645">
    <w:abstractNumId w:val="32"/>
  </w:num>
  <w:num w:numId="23" w16cid:durableId="197670215">
    <w:abstractNumId w:val="11"/>
  </w:num>
  <w:num w:numId="24" w16cid:durableId="829562359">
    <w:abstractNumId w:val="12"/>
  </w:num>
  <w:num w:numId="25" w16cid:durableId="224533494">
    <w:abstractNumId w:val="24"/>
  </w:num>
  <w:num w:numId="26" w16cid:durableId="220411809">
    <w:abstractNumId w:val="17"/>
  </w:num>
  <w:num w:numId="27" w16cid:durableId="350575191">
    <w:abstractNumId w:val="21"/>
  </w:num>
  <w:num w:numId="28" w16cid:durableId="966548711">
    <w:abstractNumId w:val="20"/>
  </w:num>
  <w:num w:numId="29" w16cid:durableId="568464073">
    <w:abstractNumId w:val="23"/>
  </w:num>
  <w:num w:numId="30" w16cid:durableId="849413162">
    <w:abstractNumId w:val="26"/>
  </w:num>
  <w:num w:numId="31" w16cid:durableId="1114715568">
    <w:abstractNumId w:val="27"/>
  </w:num>
  <w:num w:numId="32" w16cid:durableId="1060322753">
    <w:abstractNumId w:val="18"/>
  </w:num>
  <w:num w:numId="33" w16cid:durableId="539168706">
    <w:abstractNumId w:val="16"/>
  </w:num>
  <w:num w:numId="34" w16cid:durableId="2102875683">
    <w:abstractNumId w:val="14"/>
  </w:num>
  <w:num w:numId="35" w16cid:durableId="6827101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5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C9B"/>
    <w:rsid w:val="0003499C"/>
    <w:rsid w:val="00073D1B"/>
    <w:rsid w:val="000B50AD"/>
    <w:rsid w:val="000D0BBD"/>
    <w:rsid w:val="000D644D"/>
    <w:rsid w:val="000E6E4A"/>
    <w:rsid w:val="000F6427"/>
    <w:rsid w:val="00144270"/>
    <w:rsid w:val="00150F09"/>
    <w:rsid w:val="00174AA9"/>
    <w:rsid w:val="001E613A"/>
    <w:rsid w:val="001F0529"/>
    <w:rsid w:val="002140A5"/>
    <w:rsid w:val="002307F6"/>
    <w:rsid w:val="00240A10"/>
    <w:rsid w:val="002445F6"/>
    <w:rsid w:val="00285CE1"/>
    <w:rsid w:val="002B6C7E"/>
    <w:rsid w:val="002C5175"/>
    <w:rsid w:val="002D62D0"/>
    <w:rsid w:val="00397493"/>
    <w:rsid w:val="003E7212"/>
    <w:rsid w:val="0041230E"/>
    <w:rsid w:val="00422987"/>
    <w:rsid w:val="0043281C"/>
    <w:rsid w:val="004516D7"/>
    <w:rsid w:val="00475709"/>
    <w:rsid w:val="004C2773"/>
    <w:rsid w:val="00502326"/>
    <w:rsid w:val="00514A05"/>
    <w:rsid w:val="005326B5"/>
    <w:rsid w:val="00553F58"/>
    <w:rsid w:val="005549A0"/>
    <w:rsid w:val="00565B16"/>
    <w:rsid w:val="00594EB6"/>
    <w:rsid w:val="005D155D"/>
    <w:rsid w:val="005E306F"/>
    <w:rsid w:val="005E3BC9"/>
    <w:rsid w:val="0061297E"/>
    <w:rsid w:val="0064758E"/>
    <w:rsid w:val="00660781"/>
    <w:rsid w:val="006A5B85"/>
    <w:rsid w:val="00740BDA"/>
    <w:rsid w:val="007450CE"/>
    <w:rsid w:val="00750BAF"/>
    <w:rsid w:val="007A1AE7"/>
    <w:rsid w:val="007B76F7"/>
    <w:rsid w:val="007C7578"/>
    <w:rsid w:val="0080146E"/>
    <w:rsid w:val="00810D0C"/>
    <w:rsid w:val="008170A0"/>
    <w:rsid w:val="00846362"/>
    <w:rsid w:val="00864725"/>
    <w:rsid w:val="00864949"/>
    <w:rsid w:val="008B0049"/>
    <w:rsid w:val="008D5BAE"/>
    <w:rsid w:val="008F0377"/>
    <w:rsid w:val="00911658"/>
    <w:rsid w:val="0091341A"/>
    <w:rsid w:val="0097178A"/>
    <w:rsid w:val="00A331AB"/>
    <w:rsid w:val="00A54F88"/>
    <w:rsid w:val="00A614C5"/>
    <w:rsid w:val="00A75C9B"/>
    <w:rsid w:val="00A97236"/>
    <w:rsid w:val="00B161A9"/>
    <w:rsid w:val="00B64899"/>
    <w:rsid w:val="00C05D62"/>
    <w:rsid w:val="00C07112"/>
    <w:rsid w:val="00C36C95"/>
    <w:rsid w:val="00C62A67"/>
    <w:rsid w:val="00C81AAF"/>
    <w:rsid w:val="00CD5285"/>
    <w:rsid w:val="00CE11E5"/>
    <w:rsid w:val="00D460A5"/>
    <w:rsid w:val="00D76064"/>
    <w:rsid w:val="00D91F0F"/>
    <w:rsid w:val="00DC036E"/>
    <w:rsid w:val="00DC0E86"/>
    <w:rsid w:val="00DD3718"/>
    <w:rsid w:val="00DE2ED9"/>
    <w:rsid w:val="00DE3FD6"/>
    <w:rsid w:val="00DE62F5"/>
    <w:rsid w:val="00E773D9"/>
    <w:rsid w:val="00EA4199"/>
    <w:rsid w:val="00EB4450"/>
    <w:rsid w:val="00EE3668"/>
    <w:rsid w:val="00F773E8"/>
    <w:rsid w:val="00FB7DE9"/>
    <w:rsid w:val="00FD1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E750B4"/>
  <w15:chartTrackingRefBased/>
  <w15:docId w15:val="{FEE52F17-DE33-944A-8C2B-5AFD86D31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427"/>
    <w:pPr>
      <w:jc w:val="both"/>
    </w:pPr>
    <w:rPr>
      <w:rFonts w:ascii="Arial" w:hAnsi="Arial"/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6E4A"/>
    <w:pPr>
      <w:keepNext/>
      <w:keepLines/>
      <w:numPr>
        <w:numId w:val="15"/>
      </w:numPr>
      <w:spacing w:before="360" w:after="80"/>
      <w:ind w:left="567" w:hanging="567"/>
      <w:outlineLvl w:val="0"/>
    </w:pPr>
    <w:rPr>
      <w:rFonts w:eastAsiaTheme="majorEastAsia" w:cstheme="majorBidi"/>
      <w:color w:val="002255"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0E6E4A"/>
    <w:pPr>
      <w:numPr>
        <w:ilvl w:val="1"/>
        <w:numId w:val="18"/>
      </w:numPr>
      <w:spacing w:before="0" w:after="0"/>
      <w:outlineLvl w:val="1"/>
    </w:pPr>
    <w:rPr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3D1B"/>
    <w:pPr>
      <w:keepNext/>
      <w:keepLines/>
      <w:spacing w:before="160" w:after="80"/>
      <w:outlineLvl w:val="2"/>
    </w:pPr>
    <w:rPr>
      <w:rFonts w:eastAsiaTheme="majorEastAsia" w:cstheme="majorBidi"/>
      <w:color w:val="002255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225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E4A"/>
    <w:rPr>
      <w:rFonts w:ascii="Arial Nova" w:eastAsiaTheme="majorEastAsia" w:hAnsi="Arial Nova" w:cstheme="majorBidi"/>
      <w:color w:val="002255"/>
      <w:sz w:val="28"/>
      <w:szCs w:val="28"/>
      <w:lang w:val="es-PE"/>
    </w:rPr>
  </w:style>
  <w:style w:type="character" w:customStyle="1" w:styleId="Heading2Char">
    <w:name w:val="Heading 2 Char"/>
    <w:basedOn w:val="DefaultParagraphFont"/>
    <w:link w:val="Heading2"/>
    <w:uiPriority w:val="9"/>
    <w:rsid w:val="000E6E4A"/>
    <w:rPr>
      <w:rFonts w:ascii="Arial Nova" w:eastAsiaTheme="majorEastAsia" w:hAnsi="Arial Nova" w:cstheme="majorBidi"/>
      <w:color w:val="002255"/>
      <w:sz w:val="24"/>
      <w:szCs w:val="28"/>
      <w:lang w:val="es-PE"/>
    </w:rPr>
  </w:style>
  <w:style w:type="character" w:customStyle="1" w:styleId="Heading3Char">
    <w:name w:val="Heading 3 Char"/>
    <w:basedOn w:val="DefaultParagraphFont"/>
    <w:link w:val="Heading3"/>
    <w:uiPriority w:val="9"/>
    <w:rsid w:val="00073D1B"/>
    <w:rPr>
      <w:rFonts w:ascii="Arial Nova" w:eastAsiaTheme="majorEastAsia" w:hAnsi="Arial Nova" w:cstheme="majorBidi"/>
      <w:color w:val="00225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D1B"/>
    <w:rPr>
      <w:rFonts w:ascii="Arial Nova" w:eastAsiaTheme="majorEastAsia" w:hAnsi="Arial Nova" w:cstheme="majorBidi"/>
      <w:i/>
      <w:iCs/>
      <w:color w:val="002255"/>
      <w:lang w:val="es-P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D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C05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C05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B85"/>
    <w:pPr>
      <w:numPr>
        <w:numId w:val="33"/>
      </w:numPr>
      <w:contextualSpacing/>
    </w:pPr>
  </w:style>
  <w:style w:type="character" w:styleId="IntenseEmphasis">
    <w:name w:val="Intense Emphasis"/>
    <w:basedOn w:val="DefaultParagraphFont"/>
    <w:uiPriority w:val="21"/>
    <w:qFormat/>
    <w:rsid w:val="00C05D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C05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D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C05D62"/>
    <w:rPr>
      <w:b/>
      <w:bCs/>
      <w:smallCaps/>
      <w:color w:val="0F4761" w:themeColor="accent1" w:themeShade="BF"/>
      <w:spacing w:val="5"/>
    </w:rPr>
  </w:style>
  <w:style w:type="paragraph" w:customStyle="1" w:styleId="TituloCaratula">
    <w:name w:val="Titulo Caratula"/>
    <w:basedOn w:val="Normal"/>
    <w:autoRedefine/>
    <w:qFormat/>
    <w:rsid w:val="00CE11E5"/>
    <w:pPr>
      <w:tabs>
        <w:tab w:val="left" w:pos="1564"/>
      </w:tabs>
      <w:jc w:val="center"/>
    </w:pPr>
    <w:rPr>
      <w:b/>
      <w:caps/>
      <w:color w:val="002255"/>
      <w:sz w:val="36"/>
    </w:rPr>
  </w:style>
  <w:style w:type="character" w:styleId="PlaceholderText">
    <w:name w:val="Placeholder Text"/>
    <w:basedOn w:val="DefaultParagraphFont"/>
    <w:uiPriority w:val="99"/>
    <w:semiHidden/>
    <w:rsid w:val="00C36C95"/>
    <w:rPr>
      <w:color w:val="666666"/>
    </w:rPr>
  </w:style>
  <w:style w:type="table" w:customStyle="1" w:styleId="TablaAS">
    <w:name w:val="Tabla AS"/>
    <w:basedOn w:val="TableNormal"/>
    <w:uiPriority w:val="99"/>
    <w:rsid w:val="007450CE"/>
    <w:pPr>
      <w:spacing w:after="0" w:line="240" w:lineRule="auto"/>
    </w:pPr>
    <w:rPr>
      <w:rFonts w:ascii="Arial Nova" w:hAnsi="Arial Nova"/>
    </w:rPr>
    <w:tblPr>
      <w:jc w:val="center"/>
      <w:tblBorders>
        <w:top w:val="single" w:sz="4" w:space="0" w:color="3A3A3A" w:themeColor="background2" w:themeShade="40"/>
        <w:left w:val="single" w:sz="4" w:space="0" w:color="3A3A3A" w:themeColor="background2" w:themeShade="40"/>
        <w:bottom w:val="single" w:sz="4" w:space="0" w:color="3A3A3A" w:themeColor="background2" w:themeShade="40"/>
        <w:right w:val="single" w:sz="4" w:space="0" w:color="3A3A3A" w:themeColor="background2" w:themeShade="40"/>
        <w:insideH w:val="single" w:sz="4" w:space="0" w:color="3A3A3A" w:themeColor="background2" w:themeShade="40"/>
        <w:insideV w:val="single" w:sz="4" w:space="0" w:color="3A3A3A" w:themeColor="background2" w:themeShade="40"/>
      </w:tblBorders>
    </w:tblPr>
    <w:trPr>
      <w:jc w:val="center"/>
    </w:trPr>
    <w:tblStylePr w:type="firstRow">
      <w:pPr>
        <w:wordWrap/>
        <w:jc w:val="center"/>
      </w:pPr>
      <w:rPr>
        <w:rFonts w:ascii="Arial Nova" w:hAnsi="Arial Nova"/>
        <w:sz w:val="22"/>
      </w:rPr>
      <w:tblPr/>
      <w:tcPr>
        <w:shd w:val="clear" w:color="auto" w:fill="002255"/>
      </w:tcPr>
    </w:tblStylePr>
  </w:style>
  <w:style w:type="table" w:styleId="TableGrid">
    <w:name w:val="Table Grid"/>
    <w:basedOn w:val="TableNormal"/>
    <w:uiPriority w:val="39"/>
    <w:rsid w:val="00DC0E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D62D0"/>
    <w:rPr>
      <w:rFonts w:ascii="Arial Nova" w:hAnsi="Arial Nova"/>
      <w:b/>
      <w:bCs/>
      <w:sz w:val="22"/>
    </w:rPr>
  </w:style>
  <w:style w:type="paragraph" w:styleId="TOCHeading">
    <w:name w:val="TOC Heading"/>
    <w:aliases w:val="Cabecera Indice"/>
    <w:basedOn w:val="Heading1"/>
    <w:next w:val="Normal"/>
    <w:autoRedefine/>
    <w:uiPriority w:val="39"/>
    <w:unhideWhenUsed/>
    <w:qFormat/>
    <w:rsid w:val="00553F58"/>
    <w:pPr>
      <w:numPr>
        <w:numId w:val="0"/>
      </w:numPr>
      <w:spacing w:before="240" w:after="0"/>
      <w:jc w:val="center"/>
      <w:outlineLvl w:val="9"/>
    </w:pPr>
    <w:rPr>
      <w:b/>
      <w:caps/>
      <w:sz w:val="24"/>
      <w:szCs w:val="32"/>
      <w:u w:val="thick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2307F6"/>
    <w:pPr>
      <w:tabs>
        <w:tab w:val="left" w:pos="709"/>
        <w:tab w:val="right" w:leader="dot" w:pos="8494"/>
      </w:tabs>
      <w:spacing w:after="100"/>
      <w:ind w:right="709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A331AB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2C517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C5175"/>
    <w:rPr>
      <w:color w:val="467886" w:themeColor="hyperlink"/>
      <w:u w:val="single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285CE1"/>
    <w:pPr>
      <w:spacing w:after="0" w:line="240" w:lineRule="auto"/>
      <w:jc w:val="center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285CE1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F773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73E8"/>
    <w:rPr>
      <w:rFonts w:ascii="Arial Nova" w:hAnsi="Arial Nova"/>
      <w:lang w:val="es-PE"/>
    </w:rPr>
  </w:style>
  <w:style w:type="paragraph" w:styleId="Footer">
    <w:name w:val="footer"/>
    <w:basedOn w:val="Normal"/>
    <w:link w:val="FooterChar"/>
    <w:uiPriority w:val="99"/>
    <w:unhideWhenUsed/>
    <w:rsid w:val="00F773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73E8"/>
    <w:rPr>
      <w:rFonts w:ascii="Arial Nova" w:hAnsi="Arial Nova"/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devastay/Library/Group%20Containers/UBF8T346G9.Office/User%20Content.localized/Templates.localized/ASTA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B3B49870E3EF148B303C4923303EC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C2FB98-A9C9-9749-9C6D-054DD2753A1C}"/>
      </w:docPartPr>
      <w:docPartBody>
        <w:p w:rsidR="00000000" w:rsidRDefault="00000000">
          <w:pPr>
            <w:pStyle w:val="4B3B49870E3EF148B303C4923303ECCE"/>
          </w:pPr>
          <w:r w:rsidRPr="0099031D">
            <w:rPr>
              <w:rStyle w:val="PlaceholderText"/>
            </w:rPr>
            <w:t>[Fecha de publicación]</w:t>
          </w:r>
        </w:p>
      </w:docPartBody>
    </w:docPart>
    <w:docPart>
      <w:docPartPr>
        <w:name w:val="FF1CD01BA8808443934835BFC59BFB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A196C2-DF4F-0F47-85BE-ECD680F5D0A0}"/>
      </w:docPartPr>
      <w:docPartBody>
        <w:p w:rsidR="00000000" w:rsidRDefault="00000000">
          <w:pPr>
            <w:pStyle w:val="FF1CD01BA8808443934835BFC59BFB4E"/>
          </w:pPr>
          <w:r w:rsidRPr="00E25B6B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D95"/>
    <w:rsid w:val="0080146E"/>
    <w:rsid w:val="008A5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customStyle="1" w:styleId="4B3B49870E3EF148B303C4923303ECCE">
    <w:name w:val="4B3B49870E3EF148B303C4923303ECCE"/>
  </w:style>
  <w:style w:type="paragraph" w:customStyle="1" w:styleId="FF1CD01BA8808443934835BFC59BFB4E">
    <w:name w:val="FF1CD01BA8808443934835BFC59BFB4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2025-11-24T00:00:00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32701DE-360A-4F85-8690-966D1A3FE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ASTAY.dotx</Template>
  <TotalTime>0</TotalTime>
  <Pages>3</Pages>
  <Words>61</Words>
  <Characters>409</Characters>
  <Application>Microsoft Office Word</Application>
  <DocSecurity>0</DocSecurity>
  <Lines>15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Titulo AS Titulo ASTitulo</vt:lpstr>
    </vt:vector>
  </TitlesOfParts>
  <Company>Astay Systems</Company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Titulo AS Titulo ASTitulo</dc:title>
  <dc:subject>Asunto AS</dc:subject>
  <dc:creator>Juan Mansilla</dc:creator>
  <cp:keywords/>
  <dc:description/>
  <cp:lastModifiedBy>Juan Mansilla</cp:lastModifiedBy>
  <cp:revision>1</cp:revision>
  <dcterms:created xsi:type="dcterms:W3CDTF">2026-05-20T14:32:00Z</dcterms:created>
  <dcterms:modified xsi:type="dcterms:W3CDTF">2026-05-20T14:32:00Z</dcterms:modified>
  <cp:category>Categoria AS</cp:category>
</cp:coreProperties>
</file>